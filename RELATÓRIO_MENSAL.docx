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0A8" w:rsidRDefault="002040A8" w:rsidP="009B08B5">
      <w:pPr>
        <w:jc w:val="both"/>
        <w:rPr>
          <w:szCs w:val="32"/>
        </w:rPr>
      </w:pPr>
      <w:bookmarkStart w:id="0" w:name="_GoBack"/>
      <w:bookmarkEnd w:id="0"/>
    </w:p>
    <w:p w:rsidR="00C20CE6" w:rsidRDefault="00C20CE6" w:rsidP="009B08B5">
      <w:pPr>
        <w:jc w:val="both"/>
        <w:rPr>
          <w:szCs w:val="32"/>
        </w:rPr>
      </w:pPr>
    </w:p>
    <w:p w:rsidR="00C20CE6" w:rsidRDefault="00C20CE6" w:rsidP="009B08B5">
      <w:pPr>
        <w:jc w:val="both"/>
        <w:rPr>
          <w:noProof/>
          <w:szCs w:val="32"/>
        </w:rPr>
      </w:pPr>
    </w:p>
    <w:p w:rsidR="00C20CE6" w:rsidRDefault="00C20CE6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B01C9C" w:rsidRDefault="00B01C9C" w:rsidP="009B08B5">
      <w:pPr>
        <w:jc w:val="both"/>
        <w:rPr>
          <w:szCs w:val="32"/>
        </w:rPr>
      </w:pPr>
    </w:p>
    <w:p w:rsidR="00B01C9C" w:rsidRDefault="00B01C9C" w:rsidP="009B08B5">
      <w:pPr>
        <w:jc w:val="both"/>
        <w:rPr>
          <w:szCs w:val="32"/>
        </w:rPr>
      </w:pPr>
    </w:p>
    <w:p w:rsidR="00B01C9C" w:rsidRDefault="00B01C9C" w:rsidP="009B08B5">
      <w:pPr>
        <w:jc w:val="both"/>
        <w:rPr>
          <w:szCs w:val="32"/>
        </w:rPr>
      </w:pPr>
    </w:p>
    <w:p w:rsidR="00B01C9C" w:rsidRDefault="00B01C9C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9B08B5" w:rsidRPr="00C93EE0" w:rsidRDefault="00C93EE0" w:rsidP="00C82185">
      <w:pPr>
        <w:jc w:val="center"/>
        <w:rPr>
          <w:rFonts w:ascii="Arial" w:hAnsi="Arial" w:cs="Arial"/>
          <w:b/>
          <w:sz w:val="52"/>
          <w:szCs w:val="28"/>
        </w:rPr>
      </w:pPr>
      <w:r w:rsidRPr="00C93EE0">
        <w:rPr>
          <w:rFonts w:ascii="Arial" w:hAnsi="Arial" w:cs="Arial"/>
          <w:b/>
          <w:sz w:val="52"/>
          <w:szCs w:val="28"/>
        </w:rPr>
        <w:t>Plano de Emergência Interno</w:t>
      </w:r>
    </w:p>
    <w:p w:rsidR="009B08B5" w:rsidRDefault="009B08B5" w:rsidP="00C82185">
      <w:pPr>
        <w:jc w:val="center"/>
        <w:rPr>
          <w:szCs w:val="32"/>
        </w:rPr>
      </w:pPr>
    </w:p>
    <w:p w:rsidR="00D630DF" w:rsidRDefault="00D630DF" w:rsidP="00C82185">
      <w:pPr>
        <w:jc w:val="center"/>
        <w:rPr>
          <w:szCs w:val="32"/>
        </w:rPr>
      </w:pPr>
    </w:p>
    <w:p w:rsidR="00D630DF" w:rsidRDefault="00D630DF" w:rsidP="000B009D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B01C9C" w:rsidRPr="00C93EE0" w:rsidRDefault="00911E82" w:rsidP="00C93EE0">
      <w:pPr>
        <w:jc w:val="both"/>
        <w:rPr>
          <w:rFonts w:ascii="Arial" w:hAnsi="Arial" w:cs="Arial"/>
          <w:sz w:val="16"/>
          <w:szCs w:val="16"/>
        </w:rPr>
      </w:pPr>
      <w:r>
        <w:rPr>
          <w:noProof/>
          <w:szCs w:val="32"/>
          <w:lang w:val="pt-PT" w:eastAsia="pt-PT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11AEC09" wp14:editId="60DE0FC7">
                <wp:simplePos x="0" y="0"/>
                <wp:positionH relativeFrom="column">
                  <wp:posOffset>1692275</wp:posOffset>
                </wp:positionH>
                <wp:positionV relativeFrom="paragraph">
                  <wp:posOffset>-11430</wp:posOffset>
                </wp:positionV>
                <wp:extent cx="2406015" cy="702945"/>
                <wp:effectExtent l="0" t="0" r="0" b="1905"/>
                <wp:wrapNone/>
                <wp:docPr id="222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015" cy="702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D401E0" w:rsidRPr="00413CF3" w:rsidRDefault="00D401E0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413CF3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INTRODUÇÃO</w:t>
                            </w:r>
                          </w:p>
                          <w:p w:rsidR="00482D79" w:rsidRDefault="00482D79" w:rsidP="00DC06B4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w14:anchorId="611AEC09" id="_x0000_t202" coordsize="21600,21600" o:spt="202" path="m,l,21600r21600,l21600,xe">
                <v:stroke joinstyle="miter"/>
                <v:path gradientshapeok="t" o:connecttype="rect"/>
              </v:shapetype>
              <v:shape id="Text Box 330" o:spid="_x0000_s1026" type="#_x0000_t202" style="position:absolute;left:0;text-align:left;margin-left:133.25pt;margin-top:-.9pt;width:189.45pt;height:55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yVEuQIAAL0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" filled="f" stroked="f">
                <v:textbox>
                  <w:txbxContent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D401E0" w:rsidRPr="00413CF3" w:rsidRDefault="00D401E0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413CF3">
                        <w:rPr>
                          <w:rFonts w:ascii="Arial" w:hAnsi="Arial" w:cs="Arial"/>
                          <w:b/>
                          <w:sz w:val="32"/>
                        </w:rPr>
                        <w:t>INTRODUÇÃO</w:t>
                      </w:r>
                    </w:p>
                    <w:p w:rsidR="00482D79" w:rsidRDefault="00482D79" w:rsidP="00DC06B4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:rsidR="00B01C9C" w:rsidRDefault="00B01C9C" w:rsidP="00B01C9C">
      <w:pPr>
        <w:jc w:val="center"/>
        <w:rPr>
          <w:szCs w:val="32"/>
        </w:rPr>
      </w:pPr>
    </w:p>
    <w:p w:rsidR="00653F58" w:rsidRDefault="00653F58" w:rsidP="009B08B5">
      <w:pPr>
        <w:jc w:val="both"/>
        <w:rPr>
          <w:rFonts w:ascii="Arial" w:hAnsi="Arial" w:cs="Arial"/>
          <w:b/>
          <w:szCs w:val="18"/>
        </w:rPr>
      </w:pPr>
    </w:p>
    <w:p w:rsidR="00C93EE0" w:rsidRDefault="00C93EE0" w:rsidP="009B08B5">
      <w:pPr>
        <w:jc w:val="both"/>
        <w:rPr>
          <w:rFonts w:ascii="Arial" w:hAnsi="Arial" w:cs="Arial"/>
          <w:b/>
          <w:szCs w:val="18"/>
        </w:rPr>
      </w:pPr>
    </w:p>
    <w:p w:rsidR="00C93EE0" w:rsidRDefault="00C93EE0" w:rsidP="009B08B5">
      <w:pPr>
        <w:jc w:val="both"/>
        <w:rPr>
          <w:rFonts w:ascii="Arial" w:hAnsi="Arial" w:cs="Arial"/>
          <w:b/>
          <w:szCs w:val="18"/>
        </w:rPr>
      </w:pPr>
    </w:p>
    <w:p w:rsidR="00C93EE0" w:rsidRDefault="00C93EE0" w:rsidP="009B08B5">
      <w:pPr>
        <w:jc w:val="both"/>
        <w:rPr>
          <w:rFonts w:ascii="Arial" w:hAnsi="Arial" w:cs="Arial"/>
          <w:b/>
          <w:szCs w:val="18"/>
        </w:rPr>
      </w:pPr>
    </w:p>
    <w:p w:rsidR="00C93EE0" w:rsidRDefault="00C93EE0" w:rsidP="009B08B5">
      <w:pPr>
        <w:jc w:val="both"/>
        <w:rPr>
          <w:rFonts w:ascii="Arial" w:hAnsi="Arial" w:cs="Arial"/>
          <w:b/>
          <w:szCs w:val="18"/>
        </w:rPr>
      </w:pPr>
    </w:p>
    <w:p w:rsidR="00C93EE0" w:rsidRDefault="00C93EE0" w:rsidP="009B08B5">
      <w:pPr>
        <w:jc w:val="both"/>
        <w:rPr>
          <w:rFonts w:ascii="Arial" w:hAnsi="Arial" w:cs="Arial"/>
          <w:b/>
          <w:szCs w:val="18"/>
        </w:rPr>
      </w:pPr>
    </w:p>
    <w:p w:rsidR="00653F58" w:rsidRDefault="00653F58" w:rsidP="009B08B5">
      <w:pPr>
        <w:jc w:val="both"/>
        <w:rPr>
          <w:rFonts w:ascii="Arial" w:hAnsi="Arial" w:cs="Arial"/>
          <w:b/>
          <w:szCs w:val="18"/>
        </w:rPr>
      </w:pPr>
    </w:p>
    <w:p w:rsidR="00835C28" w:rsidRDefault="00835C28" w:rsidP="00C93EE0">
      <w:pPr>
        <w:tabs>
          <w:tab w:val="left" w:pos="3090"/>
        </w:tabs>
        <w:rPr>
          <w:rFonts w:ascii="Arial" w:hAnsi="Arial" w:cs="Arial"/>
        </w:rPr>
      </w:pPr>
    </w:p>
    <w:p w:rsidR="00835C28" w:rsidRDefault="00835C28" w:rsidP="00FD4D58">
      <w:pPr>
        <w:tabs>
          <w:tab w:val="left" w:pos="3090"/>
        </w:tabs>
        <w:ind w:left="1494"/>
        <w:rPr>
          <w:rFonts w:ascii="Arial" w:hAnsi="Arial" w:cs="Arial"/>
        </w:rPr>
      </w:pPr>
    </w:p>
    <w:p w:rsidR="00835C28" w:rsidRPr="002A4A9C" w:rsidRDefault="00835C28" w:rsidP="005A28BD">
      <w:pPr>
        <w:tabs>
          <w:tab w:val="left" w:pos="3090"/>
        </w:tabs>
        <w:rPr>
          <w:rFonts w:ascii="Arial" w:hAnsi="Arial" w:cs="Arial"/>
        </w:rPr>
      </w:pPr>
    </w:p>
    <w:p w:rsidR="00C93EE0" w:rsidRDefault="00C93EE0" w:rsidP="00FD4D58">
      <w:pPr>
        <w:tabs>
          <w:tab w:val="left" w:pos="3090"/>
        </w:tabs>
        <w:ind w:left="1494"/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Default="00C93EE0" w:rsidP="00C93EE0">
      <w:pPr>
        <w:rPr>
          <w:rFonts w:ascii="Arial" w:hAnsi="Arial" w:cs="Arial"/>
        </w:rPr>
      </w:pPr>
    </w:p>
    <w:p w:rsidR="004C15D6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Jjjjjjjj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1E7D4D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C93EE0" w:rsidRDefault="00C93EE0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sectPr w:rsidR="001E7D4D" w:rsidRPr="001E7D4D" w:rsidSect="00D23ED9"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987" w:right="1469" w:bottom="992" w:left="1701" w:header="709" w:footer="16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334F" w:rsidRDefault="00EB334F">
      <w:r>
        <w:separator/>
      </w:r>
    </w:p>
  </w:endnote>
  <w:endnote w:type="continuationSeparator" w:id="0">
    <w:p w:rsidR="00EB334F" w:rsidRDefault="00EB3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D79" w:rsidRDefault="00482D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23ED9">
      <w:rPr>
        <w:rStyle w:val="PageNumber"/>
        <w:noProof/>
      </w:rPr>
      <w:t>4</w:t>
    </w:r>
    <w:r>
      <w:rPr>
        <w:rStyle w:val="PageNumber"/>
      </w:rPr>
      <w:fldChar w:fldCharType="end"/>
    </w:r>
  </w:p>
  <w:p w:rsidR="00482D79" w:rsidRDefault="00482D7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D01" w:rsidRDefault="006977A9" w:rsidP="00D23ED9">
    <w:pPr>
      <w:pStyle w:val="Footer"/>
      <w:tabs>
        <w:tab w:val="left" w:pos="6859"/>
        <w:tab w:val="right" w:pos="8737"/>
      </w:tabs>
    </w:pPr>
    <w:r>
      <w:tab/>
    </w:r>
    <w:r>
      <w:tab/>
    </w:r>
    <w:r w:rsidR="00D23ED9">
      <w:tab/>
    </w:r>
    <w:r w:rsidR="00092D01">
      <w:fldChar w:fldCharType="begin"/>
    </w:r>
    <w:r w:rsidR="00092D01">
      <w:instrText>PAGE   \* MERGEFORMAT</w:instrText>
    </w:r>
    <w:r w:rsidR="00092D01">
      <w:fldChar w:fldCharType="separate"/>
    </w:r>
    <w:r w:rsidR="00C05031" w:rsidRPr="00C05031">
      <w:rPr>
        <w:noProof/>
        <w:lang w:val="pt-PT"/>
      </w:rPr>
      <w:t>4</w:t>
    </w:r>
    <w:r w:rsidR="00092D01">
      <w:fldChar w:fldCharType="end"/>
    </w:r>
  </w:p>
  <w:p w:rsidR="00092D01" w:rsidRDefault="00092D0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3ED9" w:rsidRDefault="00D23ED9">
    <w:pPr>
      <w:pStyle w:val="Footer"/>
    </w:pPr>
    <w:r>
      <w:rPr>
        <w:noProof/>
        <w:lang w:val="pt-PT" w:eastAsia="pt-PT"/>
      </w:rPr>
      <w:drawing>
        <wp:anchor distT="0" distB="0" distL="114300" distR="114300" simplePos="0" relativeHeight="251665408" behindDoc="1" locked="0" layoutInCell="1" allowOverlap="1" wp14:anchorId="1DEE9C0D" wp14:editId="65E56DB2">
          <wp:simplePos x="0" y="0"/>
          <wp:positionH relativeFrom="margin">
            <wp:posOffset>-1016067</wp:posOffset>
          </wp:positionH>
          <wp:positionV relativeFrom="paragraph">
            <wp:posOffset>-1275080</wp:posOffset>
          </wp:positionV>
          <wp:extent cx="7477125" cy="1496060"/>
          <wp:effectExtent l="0" t="0" r="9525" b="889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7125" cy="1496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334F" w:rsidRDefault="00EB334F">
      <w:r>
        <w:separator/>
      </w:r>
    </w:p>
  </w:footnote>
  <w:footnote w:type="continuationSeparator" w:id="0">
    <w:p w:rsidR="00EB334F" w:rsidRDefault="00EB33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3ED9" w:rsidRDefault="00D23ED9">
    <w:pPr>
      <w:pStyle w:val="Header"/>
    </w:pPr>
    <w:r>
      <w:rPr>
        <w:noProof/>
        <w:lang w:val="pt-PT" w:eastAsia="pt-PT"/>
      </w:rPr>
      <w:drawing>
        <wp:anchor distT="0" distB="0" distL="114300" distR="114300" simplePos="0" relativeHeight="251663360" behindDoc="0" locked="0" layoutInCell="1" allowOverlap="1" wp14:anchorId="153669B0" wp14:editId="638140A7">
          <wp:simplePos x="0" y="0"/>
          <wp:positionH relativeFrom="page">
            <wp:align>center</wp:align>
          </wp:positionH>
          <wp:positionV relativeFrom="paragraph">
            <wp:posOffset>-72991</wp:posOffset>
          </wp:positionV>
          <wp:extent cx="1733550" cy="1409700"/>
          <wp:effectExtent l="0" t="0" r="0" b="0"/>
          <wp:wrapSquare wrapText="right"/>
          <wp:docPr id="1" name="Imagem 23" descr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logotip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1409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E3CB5"/>
    <w:multiLevelType w:val="hybridMultilevel"/>
    <w:tmpl w:val="3F725B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83F58"/>
    <w:multiLevelType w:val="hybridMultilevel"/>
    <w:tmpl w:val="C15C6BA0"/>
    <w:lvl w:ilvl="0" w:tplc="08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10592"/>
    <w:multiLevelType w:val="hybridMultilevel"/>
    <w:tmpl w:val="9F32BA1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53BE2"/>
    <w:multiLevelType w:val="multilevel"/>
    <w:tmpl w:val="090449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" w15:restartNumberingAfterBreak="0">
    <w:nsid w:val="39D73206"/>
    <w:multiLevelType w:val="hybridMultilevel"/>
    <w:tmpl w:val="AB6489C6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C000019" w:tentative="1">
      <w:start w:val="1"/>
      <w:numFmt w:val="lowerLetter"/>
      <w:lvlText w:val="%2."/>
      <w:lvlJc w:val="left"/>
      <w:pPr>
        <w:ind w:left="1500" w:hanging="360"/>
      </w:pPr>
    </w:lvl>
    <w:lvl w:ilvl="2" w:tplc="0C00001B" w:tentative="1">
      <w:start w:val="1"/>
      <w:numFmt w:val="lowerRoman"/>
      <w:lvlText w:val="%3."/>
      <w:lvlJc w:val="right"/>
      <w:pPr>
        <w:ind w:left="2220" w:hanging="180"/>
      </w:pPr>
    </w:lvl>
    <w:lvl w:ilvl="3" w:tplc="0C00000F" w:tentative="1">
      <w:start w:val="1"/>
      <w:numFmt w:val="decimal"/>
      <w:lvlText w:val="%4."/>
      <w:lvlJc w:val="left"/>
      <w:pPr>
        <w:ind w:left="2940" w:hanging="360"/>
      </w:pPr>
    </w:lvl>
    <w:lvl w:ilvl="4" w:tplc="0C000019" w:tentative="1">
      <w:start w:val="1"/>
      <w:numFmt w:val="lowerLetter"/>
      <w:lvlText w:val="%5."/>
      <w:lvlJc w:val="left"/>
      <w:pPr>
        <w:ind w:left="3660" w:hanging="360"/>
      </w:pPr>
    </w:lvl>
    <w:lvl w:ilvl="5" w:tplc="0C00001B" w:tentative="1">
      <w:start w:val="1"/>
      <w:numFmt w:val="lowerRoman"/>
      <w:lvlText w:val="%6."/>
      <w:lvlJc w:val="right"/>
      <w:pPr>
        <w:ind w:left="4380" w:hanging="180"/>
      </w:pPr>
    </w:lvl>
    <w:lvl w:ilvl="6" w:tplc="0C00000F" w:tentative="1">
      <w:start w:val="1"/>
      <w:numFmt w:val="decimal"/>
      <w:lvlText w:val="%7."/>
      <w:lvlJc w:val="left"/>
      <w:pPr>
        <w:ind w:left="5100" w:hanging="360"/>
      </w:pPr>
    </w:lvl>
    <w:lvl w:ilvl="7" w:tplc="0C000019" w:tentative="1">
      <w:start w:val="1"/>
      <w:numFmt w:val="lowerLetter"/>
      <w:lvlText w:val="%8."/>
      <w:lvlJc w:val="left"/>
      <w:pPr>
        <w:ind w:left="5820" w:hanging="360"/>
      </w:pPr>
    </w:lvl>
    <w:lvl w:ilvl="8" w:tplc="0C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E981BC9"/>
    <w:multiLevelType w:val="multilevel"/>
    <w:tmpl w:val="65A865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6" w15:restartNumberingAfterBreak="0">
    <w:nsid w:val="4B0D7FBD"/>
    <w:multiLevelType w:val="hybridMultilevel"/>
    <w:tmpl w:val="D4FA33F8"/>
    <w:lvl w:ilvl="0" w:tplc="08160017">
      <w:start w:val="1"/>
      <w:numFmt w:val="lowerLetter"/>
      <w:lvlText w:val="%1)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7C6E76"/>
    <w:multiLevelType w:val="hybridMultilevel"/>
    <w:tmpl w:val="1ACAF5FA"/>
    <w:lvl w:ilvl="0" w:tplc="08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61969"/>
    <w:multiLevelType w:val="hybridMultilevel"/>
    <w:tmpl w:val="31027164"/>
    <w:lvl w:ilvl="0" w:tplc="0816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9" w15:restartNumberingAfterBreak="0">
    <w:nsid w:val="5DA12FE6"/>
    <w:multiLevelType w:val="hybridMultilevel"/>
    <w:tmpl w:val="355674B6"/>
    <w:lvl w:ilvl="0" w:tplc="DB0878EE">
      <w:start w:val="1"/>
      <w:numFmt w:val="decimal"/>
      <w:lvlText w:val="%1."/>
      <w:lvlJc w:val="left"/>
      <w:pPr>
        <w:ind w:left="785" w:hanging="360"/>
      </w:pPr>
      <w:rPr>
        <w:b/>
        <w:sz w:val="32"/>
      </w:rPr>
    </w:lvl>
    <w:lvl w:ilvl="1" w:tplc="08160019" w:tentative="1">
      <w:start w:val="1"/>
      <w:numFmt w:val="lowerLetter"/>
      <w:lvlText w:val="%2."/>
      <w:lvlJc w:val="left"/>
      <w:pPr>
        <w:ind w:left="1524" w:hanging="360"/>
      </w:pPr>
    </w:lvl>
    <w:lvl w:ilvl="2" w:tplc="0816001B" w:tentative="1">
      <w:start w:val="1"/>
      <w:numFmt w:val="lowerRoman"/>
      <w:lvlText w:val="%3."/>
      <w:lvlJc w:val="right"/>
      <w:pPr>
        <w:ind w:left="2244" w:hanging="180"/>
      </w:pPr>
    </w:lvl>
    <w:lvl w:ilvl="3" w:tplc="0816000F" w:tentative="1">
      <w:start w:val="1"/>
      <w:numFmt w:val="decimal"/>
      <w:lvlText w:val="%4."/>
      <w:lvlJc w:val="left"/>
      <w:pPr>
        <w:ind w:left="2964" w:hanging="360"/>
      </w:pPr>
    </w:lvl>
    <w:lvl w:ilvl="4" w:tplc="08160019" w:tentative="1">
      <w:start w:val="1"/>
      <w:numFmt w:val="lowerLetter"/>
      <w:lvlText w:val="%5."/>
      <w:lvlJc w:val="left"/>
      <w:pPr>
        <w:ind w:left="3684" w:hanging="360"/>
      </w:pPr>
    </w:lvl>
    <w:lvl w:ilvl="5" w:tplc="0816001B" w:tentative="1">
      <w:start w:val="1"/>
      <w:numFmt w:val="lowerRoman"/>
      <w:lvlText w:val="%6."/>
      <w:lvlJc w:val="right"/>
      <w:pPr>
        <w:ind w:left="4404" w:hanging="180"/>
      </w:pPr>
    </w:lvl>
    <w:lvl w:ilvl="6" w:tplc="0816000F" w:tentative="1">
      <w:start w:val="1"/>
      <w:numFmt w:val="decimal"/>
      <w:lvlText w:val="%7."/>
      <w:lvlJc w:val="left"/>
      <w:pPr>
        <w:ind w:left="5124" w:hanging="360"/>
      </w:pPr>
    </w:lvl>
    <w:lvl w:ilvl="7" w:tplc="08160019" w:tentative="1">
      <w:start w:val="1"/>
      <w:numFmt w:val="lowerLetter"/>
      <w:lvlText w:val="%8."/>
      <w:lvlJc w:val="left"/>
      <w:pPr>
        <w:ind w:left="5844" w:hanging="360"/>
      </w:pPr>
    </w:lvl>
    <w:lvl w:ilvl="8" w:tplc="0816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0" w15:restartNumberingAfterBreak="0">
    <w:nsid w:val="61E00E56"/>
    <w:multiLevelType w:val="hybridMultilevel"/>
    <w:tmpl w:val="3B8853C0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D36C03"/>
    <w:multiLevelType w:val="hybridMultilevel"/>
    <w:tmpl w:val="DA881F7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0F34B9"/>
    <w:multiLevelType w:val="hybridMultilevel"/>
    <w:tmpl w:val="9738A91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4246DD"/>
    <w:multiLevelType w:val="hybridMultilevel"/>
    <w:tmpl w:val="201C5BDE"/>
    <w:lvl w:ilvl="0" w:tplc="08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90EEA"/>
    <w:multiLevelType w:val="hybridMultilevel"/>
    <w:tmpl w:val="5E987EE2"/>
    <w:lvl w:ilvl="0" w:tplc="0324BC08">
      <w:start w:val="7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930" w:hanging="360"/>
      </w:pPr>
    </w:lvl>
    <w:lvl w:ilvl="2" w:tplc="0816001B" w:tentative="1">
      <w:start w:val="1"/>
      <w:numFmt w:val="lowerRoman"/>
      <w:lvlText w:val="%3."/>
      <w:lvlJc w:val="right"/>
      <w:pPr>
        <w:ind w:left="2650" w:hanging="180"/>
      </w:pPr>
    </w:lvl>
    <w:lvl w:ilvl="3" w:tplc="0816000F" w:tentative="1">
      <w:start w:val="1"/>
      <w:numFmt w:val="decimal"/>
      <w:lvlText w:val="%4."/>
      <w:lvlJc w:val="left"/>
      <w:pPr>
        <w:ind w:left="3370" w:hanging="360"/>
      </w:pPr>
    </w:lvl>
    <w:lvl w:ilvl="4" w:tplc="08160019" w:tentative="1">
      <w:start w:val="1"/>
      <w:numFmt w:val="lowerLetter"/>
      <w:lvlText w:val="%5."/>
      <w:lvlJc w:val="left"/>
      <w:pPr>
        <w:ind w:left="4090" w:hanging="360"/>
      </w:pPr>
    </w:lvl>
    <w:lvl w:ilvl="5" w:tplc="0816001B" w:tentative="1">
      <w:start w:val="1"/>
      <w:numFmt w:val="lowerRoman"/>
      <w:lvlText w:val="%6."/>
      <w:lvlJc w:val="right"/>
      <w:pPr>
        <w:ind w:left="4810" w:hanging="180"/>
      </w:pPr>
    </w:lvl>
    <w:lvl w:ilvl="6" w:tplc="0816000F" w:tentative="1">
      <w:start w:val="1"/>
      <w:numFmt w:val="decimal"/>
      <w:lvlText w:val="%7."/>
      <w:lvlJc w:val="left"/>
      <w:pPr>
        <w:ind w:left="5530" w:hanging="360"/>
      </w:pPr>
    </w:lvl>
    <w:lvl w:ilvl="7" w:tplc="08160019" w:tentative="1">
      <w:start w:val="1"/>
      <w:numFmt w:val="lowerLetter"/>
      <w:lvlText w:val="%8."/>
      <w:lvlJc w:val="left"/>
      <w:pPr>
        <w:ind w:left="6250" w:hanging="360"/>
      </w:pPr>
    </w:lvl>
    <w:lvl w:ilvl="8" w:tplc="0816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5" w15:restartNumberingAfterBreak="0">
    <w:nsid w:val="6F655720"/>
    <w:multiLevelType w:val="hybridMultilevel"/>
    <w:tmpl w:val="53AA1F9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B4B0C"/>
    <w:multiLevelType w:val="hybridMultilevel"/>
    <w:tmpl w:val="AB10135C"/>
    <w:lvl w:ilvl="0" w:tplc="08160017">
      <w:start w:val="1"/>
      <w:numFmt w:val="lowerLetter"/>
      <w:lvlText w:val="%1)"/>
      <w:lvlJc w:val="left"/>
      <w:pPr>
        <w:ind w:left="1211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7"/>
  </w:num>
  <w:num w:numId="3">
    <w:abstractNumId w:val="13"/>
  </w:num>
  <w:num w:numId="4">
    <w:abstractNumId w:val="14"/>
  </w:num>
  <w:num w:numId="5">
    <w:abstractNumId w:val="9"/>
  </w:num>
  <w:num w:numId="6">
    <w:abstractNumId w:val="16"/>
  </w:num>
  <w:num w:numId="7">
    <w:abstractNumId w:val="6"/>
  </w:num>
  <w:num w:numId="8">
    <w:abstractNumId w:val="8"/>
  </w:num>
  <w:num w:numId="9">
    <w:abstractNumId w:val="12"/>
  </w:num>
  <w:num w:numId="10">
    <w:abstractNumId w:val="4"/>
  </w:num>
  <w:num w:numId="11">
    <w:abstractNumId w:val="0"/>
  </w:num>
  <w:num w:numId="12">
    <w:abstractNumId w:val="5"/>
  </w:num>
  <w:num w:numId="13">
    <w:abstractNumId w:val="3"/>
  </w:num>
  <w:num w:numId="14">
    <w:abstractNumId w:val="1"/>
  </w:num>
  <w:num w:numId="15">
    <w:abstractNumId w:val="11"/>
  </w:num>
  <w:num w:numId="16">
    <w:abstractNumId w:val="10"/>
  </w:num>
  <w:num w:numId="17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D57"/>
    <w:rsid w:val="00003E25"/>
    <w:rsid w:val="00010811"/>
    <w:rsid w:val="00010BEE"/>
    <w:rsid w:val="00013969"/>
    <w:rsid w:val="00017632"/>
    <w:rsid w:val="000225C8"/>
    <w:rsid w:val="000304C0"/>
    <w:rsid w:val="0003221B"/>
    <w:rsid w:val="000373D1"/>
    <w:rsid w:val="00040E7A"/>
    <w:rsid w:val="00041922"/>
    <w:rsid w:val="00043696"/>
    <w:rsid w:val="00047157"/>
    <w:rsid w:val="00053FFE"/>
    <w:rsid w:val="000552F4"/>
    <w:rsid w:val="000557B2"/>
    <w:rsid w:val="000563C5"/>
    <w:rsid w:val="000573CE"/>
    <w:rsid w:val="000578F8"/>
    <w:rsid w:val="00063A81"/>
    <w:rsid w:val="00063CEA"/>
    <w:rsid w:val="00064DC9"/>
    <w:rsid w:val="0006757B"/>
    <w:rsid w:val="000769D4"/>
    <w:rsid w:val="00076B86"/>
    <w:rsid w:val="000818BC"/>
    <w:rsid w:val="00081D06"/>
    <w:rsid w:val="00081ED8"/>
    <w:rsid w:val="000822C4"/>
    <w:rsid w:val="00084BA2"/>
    <w:rsid w:val="000854EB"/>
    <w:rsid w:val="00092D01"/>
    <w:rsid w:val="00095BA0"/>
    <w:rsid w:val="00095C5B"/>
    <w:rsid w:val="000A0E25"/>
    <w:rsid w:val="000A4768"/>
    <w:rsid w:val="000A5056"/>
    <w:rsid w:val="000B009D"/>
    <w:rsid w:val="000B02FE"/>
    <w:rsid w:val="000B052A"/>
    <w:rsid w:val="000B1B7A"/>
    <w:rsid w:val="000B1D4E"/>
    <w:rsid w:val="000C1B65"/>
    <w:rsid w:val="000C2EA4"/>
    <w:rsid w:val="000C59BD"/>
    <w:rsid w:val="000C7622"/>
    <w:rsid w:val="000D113C"/>
    <w:rsid w:val="000D20D9"/>
    <w:rsid w:val="000D32FF"/>
    <w:rsid w:val="000D3982"/>
    <w:rsid w:val="000D671C"/>
    <w:rsid w:val="000D7C7B"/>
    <w:rsid w:val="000E0C6D"/>
    <w:rsid w:val="000E0DFE"/>
    <w:rsid w:val="000E1E1A"/>
    <w:rsid w:val="000E34CF"/>
    <w:rsid w:val="000E49A3"/>
    <w:rsid w:val="000E59E5"/>
    <w:rsid w:val="000E6417"/>
    <w:rsid w:val="000F01AB"/>
    <w:rsid w:val="000F112F"/>
    <w:rsid w:val="000F24A4"/>
    <w:rsid w:val="000F2A14"/>
    <w:rsid w:val="000F316A"/>
    <w:rsid w:val="000F6A8A"/>
    <w:rsid w:val="001041F3"/>
    <w:rsid w:val="001045B9"/>
    <w:rsid w:val="00106374"/>
    <w:rsid w:val="00106E40"/>
    <w:rsid w:val="00107BFC"/>
    <w:rsid w:val="0011001C"/>
    <w:rsid w:val="00110E54"/>
    <w:rsid w:val="001112A1"/>
    <w:rsid w:val="001118C3"/>
    <w:rsid w:val="00112E0B"/>
    <w:rsid w:val="00117D1F"/>
    <w:rsid w:val="00120DED"/>
    <w:rsid w:val="00122FA4"/>
    <w:rsid w:val="001255EF"/>
    <w:rsid w:val="00126658"/>
    <w:rsid w:val="00131B7D"/>
    <w:rsid w:val="00131E30"/>
    <w:rsid w:val="0013439E"/>
    <w:rsid w:val="001349C5"/>
    <w:rsid w:val="00134E47"/>
    <w:rsid w:val="001366E3"/>
    <w:rsid w:val="00136D26"/>
    <w:rsid w:val="001429F2"/>
    <w:rsid w:val="00145317"/>
    <w:rsid w:val="00145332"/>
    <w:rsid w:val="00151D20"/>
    <w:rsid w:val="00154265"/>
    <w:rsid w:val="00154497"/>
    <w:rsid w:val="00156373"/>
    <w:rsid w:val="00156F1A"/>
    <w:rsid w:val="00157E0C"/>
    <w:rsid w:val="001605E3"/>
    <w:rsid w:val="00160C1A"/>
    <w:rsid w:val="00160F9C"/>
    <w:rsid w:val="00161FDA"/>
    <w:rsid w:val="001625CD"/>
    <w:rsid w:val="0017021D"/>
    <w:rsid w:val="0017109D"/>
    <w:rsid w:val="00173223"/>
    <w:rsid w:val="00177C24"/>
    <w:rsid w:val="00192B63"/>
    <w:rsid w:val="00193AFB"/>
    <w:rsid w:val="00196AC2"/>
    <w:rsid w:val="001A36CA"/>
    <w:rsid w:val="001A5221"/>
    <w:rsid w:val="001B2363"/>
    <w:rsid w:val="001B2B39"/>
    <w:rsid w:val="001B321F"/>
    <w:rsid w:val="001B3667"/>
    <w:rsid w:val="001B4D34"/>
    <w:rsid w:val="001C0D91"/>
    <w:rsid w:val="001C0E91"/>
    <w:rsid w:val="001C0EA7"/>
    <w:rsid w:val="001C4EB8"/>
    <w:rsid w:val="001C51E9"/>
    <w:rsid w:val="001C6170"/>
    <w:rsid w:val="001C716C"/>
    <w:rsid w:val="001D09FD"/>
    <w:rsid w:val="001D20D2"/>
    <w:rsid w:val="001D5775"/>
    <w:rsid w:val="001E1806"/>
    <w:rsid w:val="001E3C9B"/>
    <w:rsid w:val="001E7D4D"/>
    <w:rsid w:val="001E7D7F"/>
    <w:rsid w:val="001F4EF3"/>
    <w:rsid w:val="001F7685"/>
    <w:rsid w:val="002002D1"/>
    <w:rsid w:val="00200E02"/>
    <w:rsid w:val="00200F27"/>
    <w:rsid w:val="002040A8"/>
    <w:rsid w:val="00205018"/>
    <w:rsid w:val="00212AB5"/>
    <w:rsid w:val="0021413D"/>
    <w:rsid w:val="0021551C"/>
    <w:rsid w:val="00220D2A"/>
    <w:rsid w:val="002228E2"/>
    <w:rsid w:val="00223015"/>
    <w:rsid w:val="00223E15"/>
    <w:rsid w:val="002252D4"/>
    <w:rsid w:val="00225657"/>
    <w:rsid w:val="002302C9"/>
    <w:rsid w:val="00232BEC"/>
    <w:rsid w:val="00233169"/>
    <w:rsid w:val="0023481F"/>
    <w:rsid w:val="00235ADA"/>
    <w:rsid w:val="002363F5"/>
    <w:rsid w:val="00236698"/>
    <w:rsid w:val="0023742E"/>
    <w:rsid w:val="0024205B"/>
    <w:rsid w:val="00250BCC"/>
    <w:rsid w:val="00251327"/>
    <w:rsid w:val="00251F75"/>
    <w:rsid w:val="0025297B"/>
    <w:rsid w:val="00253175"/>
    <w:rsid w:val="00254AD5"/>
    <w:rsid w:val="00255DEF"/>
    <w:rsid w:val="0025748F"/>
    <w:rsid w:val="00257C61"/>
    <w:rsid w:val="002604DA"/>
    <w:rsid w:val="0026066C"/>
    <w:rsid w:val="00263098"/>
    <w:rsid w:val="002637F2"/>
    <w:rsid w:val="00266A81"/>
    <w:rsid w:val="00270116"/>
    <w:rsid w:val="00270BF4"/>
    <w:rsid w:val="00270E88"/>
    <w:rsid w:val="002743B6"/>
    <w:rsid w:val="0027555F"/>
    <w:rsid w:val="00275C75"/>
    <w:rsid w:val="002771D1"/>
    <w:rsid w:val="002772EE"/>
    <w:rsid w:val="00281A1B"/>
    <w:rsid w:val="00285909"/>
    <w:rsid w:val="00286BA6"/>
    <w:rsid w:val="0029669F"/>
    <w:rsid w:val="00296B90"/>
    <w:rsid w:val="002A31CB"/>
    <w:rsid w:val="002A3D28"/>
    <w:rsid w:val="002A4A9C"/>
    <w:rsid w:val="002A4D39"/>
    <w:rsid w:val="002A608E"/>
    <w:rsid w:val="002B08F7"/>
    <w:rsid w:val="002B4176"/>
    <w:rsid w:val="002B5ECD"/>
    <w:rsid w:val="002B7C71"/>
    <w:rsid w:val="002C4919"/>
    <w:rsid w:val="002C4ED0"/>
    <w:rsid w:val="002C5E3E"/>
    <w:rsid w:val="002C6D27"/>
    <w:rsid w:val="002C7FDD"/>
    <w:rsid w:val="002D1C77"/>
    <w:rsid w:val="002D2155"/>
    <w:rsid w:val="002D30F1"/>
    <w:rsid w:val="002D387C"/>
    <w:rsid w:val="002D65CB"/>
    <w:rsid w:val="002D6D15"/>
    <w:rsid w:val="002D737F"/>
    <w:rsid w:val="002E0504"/>
    <w:rsid w:val="002E1FEB"/>
    <w:rsid w:val="002E2C54"/>
    <w:rsid w:val="002E4DCD"/>
    <w:rsid w:val="002F0981"/>
    <w:rsid w:val="002F271D"/>
    <w:rsid w:val="002F283A"/>
    <w:rsid w:val="00303568"/>
    <w:rsid w:val="00304ACA"/>
    <w:rsid w:val="00305C1B"/>
    <w:rsid w:val="003070D8"/>
    <w:rsid w:val="003179E8"/>
    <w:rsid w:val="00317C09"/>
    <w:rsid w:val="0032085A"/>
    <w:rsid w:val="00322131"/>
    <w:rsid w:val="00326F3E"/>
    <w:rsid w:val="00327A92"/>
    <w:rsid w:val="00327EB8"/>
    <w:rsid w:val="0033094E"/>
    <w:rsid w:val="003314CE"/>
    <w:rsid w:val="00331502"/>
    <w:rsid w:val="00334705"/>
    <w:rsid w:val="0033499C"/>
    <w:rsid w:val="00335A29"/>
    <w:rsid w:val="003410F4"/>
    <w:rsid w:val="0034217C"/>
    <w:rsid w:val="00343C45"/>
    <w:rsid w:val="003450A7"/>
    <w:rsid w:val="003479C0"/>
    <w:rsid w:val="00347AA9"/>
    <w:rsid w:val="00347CBF"/>
    <w:rsid w:val="0035138D"/>
    <w:rsid w:val="00351905"/>
    <w:rsid w:val="00360221"/>
    <w:rsid w:val="003613CD"/>
    <w:rsid w:val="00361856"/>
    <w:rsid w:val="0036271E"/>
    <w:rsid w:val="0036320B"/>
    <w:rsid w:val="00364AAF"/>
    <w:rsid w:val="003653A7"/>
    <w:rsid w:val="00365CE3"/>
    <w:rsid w:val="00366720"/>
    <w:rsid w:val="00375321"/>
    <w:rsid w:val="00377B19"/>
    <w:rsid w:val="00380674"/>
    <w:rsid w:val="003807DC"/>
    <w:rsid w:val="003831EB"/>
    <w:rsid w:val="003852B3"/>
    <w:rsid w:val="00386845"/>
    <w:rsid w:val="0039011D"/>
    <w:rsid w:val="003909D5"/>
    <w:rsid w:val="003921FB"/>
    <w:rsid w:val="00395AA5"/>
    <w:rsid w:val="0039668D"/>
    <w:rsid w:val="003979F8"/>
    <w:rsid w:val="00397D05"/>
    <w:rsid w:val="003A0B04"/>
    <w:rsid w:val="003A1E6B"/>
    <w:rsid w:val="003A7017"/>
    <w:rsid w:val="003A7760"/>
    <w:rsid w:val="003B1DDE"/>
    <w:rsid w:val="003B35A5"/>
    <w:rsid w:val="003B4940"/>
    <w:rsid w:val="003B58F3"/>
    <w:rsid w:val="003B7372"/>
    <w:rsid w:val="003C2CBD"/>
    <w:rsid w:val="003C6E09"/>
    <w:rsid w:val="003D17CA"/>
    <w:rsid w:val="003D1B4C"/>
    <w:rsid w:val="003D41F6"/>
    <w:rsid w:val="003D4C23"/>
    <w:rsid w:val="003E0498"/>
    <w:rsid w:val="003E22C6"/>
    <w:rsid w:val="003E5BE8"/>
    <w:rsid w:val="003E7401"/>
    <w:rsid w:val="003E7682"/>
    <w:rsid w:val="003F32D7"/>
    <w:rsid w:val="003F78DF"/>
    <w:rsid w:val="004003D7"/>
    <w:rsid w:val="004009F8"/>
    <w:rsid w:val="00400AE9"/>
    <w:rsid w:val="0040468E"/>
    <w:rsid w:val="00404E15"/>
    <w:rsid w:val="00404E33"/>
    <w:rsid w:val="00405D8D"/>
    <w:rsid w:val="004103BA"/>
    <w:rsid w:val="00413CF3"/>
    <w:rsid w:val="00416BDC"/>
    <w:rsid w:val="00416E65"/>
    <w:rsid w:val="004172DA"/>
    <w:rsid w:val="00421F98"/>
    <w:rsid w:val="004229FE"/>
    <w:rsid w:val="00422A16"/>
    <w:rsid w:val="004238DA"/>
    <w:rsid w:val="00424454"/>
    <w:rsid w:val="0042517E"/>
    <w:rsid w:val="004258AF"/>
    <w:rsid w:val="004307FB"/>
    <w:rsid w:val="0043151A"/>
    <w:rsid w:val="00431E1E"/>
    <w:rsid w:val="0043458E"/>
    <w:rsid w:val="00437FC8"/>
    <w:rsid w:val="00442B01"/>
    <w:rsid w:val="00443252"/>
    <w:rsid w:val="00444FE3"/>
    <w:rsid w:val="0044792E"/>
    <w:rsid w:val="00447F98"/>
    <w:rsid w:val="0045167B"/>
    <w:rsid w:val="00452116"/>
    <w:rsid w:val="004568A7"/>
    <w:rsid w:val="0046146E"/>
    <w:rsid w:val="00463AE2"/>
    <w:rsid w:val="00464397"/>
    <w:rsid w:val="00464BE0"/>
    <w:rsid w:val="004669B2"/>
    <w:rsid w:val="00466B3F"/>
    <w:rsid w:val="004726B3"/>
    <w:rsid w:val="00472BC9"/>
    <w:rsid w:val="00474DD4"/>
    <w:rsid w:val="00475DF6"/>
    <w:rsid w:val="00482273"/>
    <w:rsid w:val="00482D79"/>
    <w:rsid w:val="00483E0B"/>
    <w:rsid w:val="00484EFF"/>
    <w:rsid w:val="00486E82"/>
    <w:rsid w:val="004873F1"/>
    <w:rsid w:val="004906AB"/>
    <w:rsid w:val="00490C9D"/>
    <w:rsid w:val="00490FCC"/>
    <w:rsid w:val="00491154"/>
    <w:rsid w:val="0049233C"/>
    <w:rsid w:val="00492945"/>
    <w:rsid w:val="004959E6"/>
    <w:rsid w:val="004A04B9"/>
    <w:rsid w:val="004A05F4"/>
    <w:rsid w:val="004A43CB"/>
    <w:rsid w:val="004A4BEB"/>
    <w:rsid w:val="004B2A00"/>
    <w:rsid w:val="004B4E43"/>
    <w:rsid w:val="004B5D8D"/>
    <w:rsid w:val="004B5E8B"/>
    <w:rsid w:val="004C15D6"/>
    <w:rsid w:val="004C4AD1"/>
    <w:rsid w:val="004C56F3"/>
    <w:rsid w:val="004C79CF"/>
    <w:rsid w:val="004D12B4"/>
    <w:rsid w:val="004D1F64"/>
    <w:rsid w:val="004D2F5E"/>
    <w:rsid w:val="004D349A"/>
    <w:rsid w:val="004D4D61"/>
    <w:rsid w:val="004D57E5"/>
    <w:rsid w:val="004D5ABC"/>
    <w:rsid w:val="004D5F98"/>
    <w:rsid w:val="004D697C"/>
    <w:rsid w:val="004E0654"/>
    <w:rsid w:val="004E2B15"/>
    <w:rsid w:val="004E354E"/>
    <w:rsid w:val="004E53B4"/>
    <w:rsid w:val="004E5760"/>
    <w:rsid w:val="004E6D97"/>
    <w:rsid w:val="004E785F"/>
    <w:rsid w:val="004F17D8"/>
    <w:rsid w:val="004F1D75"/>
    <w:rsid w:val="004F296D"/>
    <w:rsid w:val="004F31BE"/>
    <w:rsid w:val="004F33B6"/>
    <w:rsid w:val="004F3FB9"/>
    <w:rsid w:val="004F4225"/>
    <w:rsid w:val="004F504C"/>
    <w:rsid w:val="004F50FC"/>
    <w:rsid w:val="004F7A7D"/>
    <w:rsid w:val="00504AAE"/>
    <w:rsid w:val="00505B42"/>
    <w:rsid w:val="005067AA"/>
    <w:rsid w:val="00507052"/>
    <w:rsid w:val="0051028D"/>
    <w:rsid w:val="0051216E"/>
    <w:rsid w:val="00516D1C"/>
    <w:rsid w:val="00521F72"/>
    <w:rsid w:val="005265B5"/>
    <w:rsid w:val="0052660A"/>
    <w:rsid w:val="005267BA"/>
    <w:rsid w:val="00527659"/>
    <w:rsid w:val="00530641"/>
    <w:rsid w:val="00531142"/>
    <w:rsid w:val="00532230"/>
    <w:rsid w:val="00532BA7"/>
    <w:rsid w:val="00532D92"/>
    <w:rsid w:val="005333BB"/>
    <w:rsid w:val="0053599C"/>
    <w:rsid w:val="00536415"/>
    <w:rsid w:val="005366FF"/>
    <w:rsid w:val="00542FD1"/>
    <w:rsid w:val="00543222"/>
    <w:rsid w:val="0054339F"/>
    <w:rsid w:val="00547719"/>
    <w:rsid w:val="00547B31"/>
    <w:rsid w:val="005508D1"/>
    <w:rsid w:val="00551F73"/>
    <w:rsid w:val="00552CE5"/>
    <w:rsid w:val="00554C7D"/>
    <w:rsid w:val="00555F9E"/>
    <w:rsid w:val="00561984"/>
    <w:rsid w:val="00564DCB"/>
    <w:rsid w:val="00565867"/>
    <w:rsid w:val="00566041"/>
    <w:rsid w:val="005669F5"/>
    <w:rsid w:val="00567606"/>
    <w:rsid w:val="00567D44"/>
    <w:rsid w:val="005728D1"/>
    <w:rsid w:val="00573618"/>
    <w:rsid w:val="00577C94"/>
    <w:rsid w:val="00581535"/>
    <w:rsid w:val="00581DFF"/>
    <w:rsid w:val="00581E29"/>
    <w:rsid w:val="0058541C"/>
    <w:rsid w:val="00585A0F"/>
    <w:rsid w:val="00587FDE"/>
    <w:rsid w:val="0059002D"/>
    <w:rsid w:val="00594681"/>
    <w:rsid w:val="00596EC9"/>
    <w:rsid w:val="005A28BD"/>
    <w:rsid w:val="005A3D4A"/>
    <w:rsid w:val="005A4DC8"/>
    <w:rsid w:val="005A61BE"/>
    <w:rsid w:val="005A743C"/>
    <w:rsid w:val="005A7C11"/>
    <w:rsid w:val="005B4410"/>
    <w:rsid w:val="005B4B8F"/>
    <w:rsid w:val="005C11DA"/>
    <w:rsid w:val="005C3747"/>
    <w:rsid w:val="005C626F"/>
    <w:rsid w:val="005C6BA4"/>
    <w:rsid w:val="005C6EFD"/>
    <w:rsid w:val="005D2CD5"/>
    <w:rsid w:val="005D2FE1"/>
    <w:rsid w:val="005D5467"/>
    <w:rsid w:val="005E0A2F"/>
    <w:rsid w:val="005E13EA"/>
    <w:rsid w:val="005E342E"/>
    <w:rsid w:val="005F34B8"/>
    <w:rsid w:val="005F3E1E"/>
    <w:rsid w:val="0060083D"/>
    <w:rsid w:val="00603B4D"/>
    <w:rsid w:val="00612FB8"/>
    <w:rsid w:val="00613E59"/>
    <w:rsid w:val="00615688"/>
    <w:rsid w:val="00621E3C"/>
    <w:rsid w:val="00627374"/>
    <w:rsid w:val="00627D4F"/>
    <w:rsid w:val="00627FDC"/>
    <w:rsid w:val="00630A77"/>
    <w:rsid w:val="00630E66"/>
    <w:rsid w:val="0063129F"/>
    <w:rsid w:val="00633264"/>
    <w:rsid w:val="0063429A"/>
    <w:rsid w:val="006344DA"/>
    <w:rsid w:val="00642B50"/>
    <w:rsid w:val="00644104"/>
    <w:rsid w:val="006450F3"/>
    <w:rsid w:val="006458AE"/>
    <w:rsid w:val="006476A6"/>
    <w:rsid w:val="00647878"/>
    <w:rsid w:val="00650C35"/>
    <w:rsid w:val="00651B7B"/>
    <w:rsid w:val="00653F58"/>
    <w:rsid w:val="006550D2"/>
    <w:rsid w:val="00655CF5"/>
    <w:rsid w:val="0065774D"/>
    <w:rsid w:val="00663450"/>
    <w:rsid w:val="0066626D"/>
    <w:rsid w:val="006707DC"/>
    <w:rsid w:val="00670EA0"/>
    <w:rsid w:val="00671533"/>
    <w:rsid w:val="0067302C"/>
    <w:rsid w:val="006762B9"/>
    <w:rsid w:val="006802FC"/>
    <w:rsid w:val="006807B0"/>
    <w:rsid w:val="00681FD7"/>
    <w:rsid w:val="00682E48"/>
    <w:rsid w:val="0069192B"/>
    <w:rsid w:val="00695F84"/>
    <w:rsid w:val="006977A9"/>
    <w:rsid w:val="006977D9"/>
    <w:rsid w:val="006A0D2A"/>
    <w:rsid w:val="006A2285"/>
    <w:rsid w:val="006A2E3B"/>
    <w:rsid w:val="006A302B"/>
    <w:rsid w:val="006A36E4"/>
    <w:rsid w:val="006A4690"/>
    <w:rsid w:val="006A5AF1"/>
    <w:rsid w:val="006A7AE9"/>
    <w:rsid w:val="006B1FCA"/>
    <w:rsid w:val="006B2318"/>
    <w:rsid w:val="006B2BCA"/>
    <w:rsid w:val="006B3662"/>
    <w:rsid w:val="006B383E"/>
    <w:rsid w:val="006B38B4"/>
    <w:rsid w:val="006B4A2F"/>
    <w:rsid w:val="006B5DDD"/>
    <w:rsid w:val="006B602D"/>
    <w:rsid w:val="006B6938"/>
    <w:rsid w:val="006C031B"/>
    <w:rsid w:val="006C30CF"/>
    <w:rsid w:val="006C42FC"/>
    <w:rsid w:val="006C51D5"/>
    <w:rsid w:val="006D0398"/>
    <w:rsid w:val="006D3D9C"/>
    <w:rsid w:val="006D54C6"/>
    <w:rsid w:val="006E09D7"/>
    <w:rsid w:val="006F0AC5"/>
    <w:rsid w:val="006F236D"/>
    <w:rsid w:val="006F5334"/>
    <w:rsid w:val="007003DA"/>
    <w:rsid w:val="00700D46"/>
    <w:rsid w:val="007076AC"/>
    <w:rsid w:val="007114AB"/>
    <w:rsid w:val="00712ED8"/>
    <w:rsid w:val="007136E9"/>
    <w:rsid w:val="00714461"/>
    <w:rsid w:val="0071541C"/>
    <w:rsid w:val="00722595"/>
    <w:rsid w:val="0072438A"/>
    <w:rsid w:val="00727528"/>
    <w:rsid w:val="00731BA5"/>
    <w:rsid w:val="0073286E"/>
    <w:rsid w:val="007331F5"/>
    <w:rsid w:val="0073525B"/>
    <w:rsid w:val="00735A17"/>
    <w:rsid w:val="00735C62"/>
    <w:rsid w:val="007414DE"/>
    <w:rsid w:val="0074189D"/>
    <w:rsid w:val="00742058"/>
    <w:rsid w:val="00743022"/>
    <w:rsid w:val="00744277"/>
    <w:rsid w:val="00750B98"/>
    <w:rsid w:val="00752078"/>
    <w:rsid w:val="007566F3"/>
    <w:rsid w:val="00765F0D"/>
    <w:rsid w:val="00766392"/>
    <w:rsid w:val="007672A8"/>
    <w:rsid w:val="007704A0"/>
    <w:rsid w:val="00770BBD"/>
    <w:rsid w:val="00773D02"/>
    <w:rsid w:val="00774F50"/>
    <w:rsid w:val="00780734"/>
    <w:rsid w:val="00782CB1"/>
    <w:rsid w:val="007842D6"/>
    <w:rsid w:val="00784369"/>
    <w:rsid w:val="007868DF"/>
    <w:rsid w:val="00792172"/>
    <w:rsid w:val="007926D7"/>
    <w:rsid w:val="00793AEB"/>
    <w:rsid w:val="00794012"/>
    <w:rsid w:val="00794BB6"/>
    <w:rsid w:val="00794C23"/>
    <w:rsid w:val="00795049"/>
    <w:rsid w:val="00797355"/>
    <w:rsid w:val="00797E2B"/>
    <w:rsid w:val="007A50B6"/>
    <w:rsid w:val="007A54F0"/>
    <w:rsid w:val="007A775B"/>
    <w:rsid w:val="007B03E4"/>
    <w:rsid w:val="007B1D32"/>
    <w:rsid w:val="007B26AD"/>
    <w:rsid w:val="007B3200"/>
    <w:rsid w:val="007B5623"/>
    <w:rsid w:val="007B7F16"/>
    <w:rsid w:val="007C094B"/>
    <w:rsid w:val="007C219C"/>
    <w:rsid w:val="007C4699"/>
    <w:rsid w:val="007C475E"/>
    <w:rsid w:val="007D205D"/>
    <w:rsid w:val="007D4440"/>
    <w:rsid w:val="007D4802"/>
    <w:rsid w:val="007D4895"/>
    <w:rsid w:val="007D48A9"/>
    <w:rsid w:val="007D6ED5"/>
    <w:rsid w:val="007D79AE"/>
    <w:rsid w:val="007E2186"/>
    <w:rsid w:val="007E47B5"/>
    <w:rsid w:val="007E537B"/>
    <w:rsid w:val="007E53F1"/>
    <w:rsid w:val="007E738C"/>
    <w:rsid w:val="007F1E1E"/>
    <w:rsid w:val="007F20A2"/>
    <w:rsid w:val="007F30D9"/>
    <w:rsid w:val="007F4E26"/>
    <w:rsid w:val="007F6153"/>
    <w:rsid w:val="0080356A"/>
    <w:rsid w:val="00810D92"/>
    <w:rsid w:val="00811324"/>
    <w:rsid w:val="0081531E"/>
    <w:rsid w:val="0081625E"/>
    <w:rsid w:val="00816492"/>
    <w:rsid w:val="008175CD"/>
    <w:rsid w:val="00817DF6"/>
    <w:rsid w:val="008215C1"/>
    <w:rsid w:val="00823EC2"/>
    <w:rsid w:val="0082773E"/>
    <w:rsid w:val="008322D3"/>
    <w:rsid w:val="0083249F"/>
    <w:rsid w:val="00833F6C"/>
    <w:rsid w:val="00833F9F"/>
    <w:rsid w:val="00835C28"/>
    <w:rsid w:val="00835E19"/>
    <w:rsid w:val="00843C22"/>
    <w:rsid w:val="008457DA"/>
    <w:rsid w:val="00846204"/>
    <w:rsid w:val="008468CE"/>
    <w:rsid w:val="008477AA"/>
    <w:rsid w:val="00850B47"/>
    <w:rsid w:val="0085163E"/>
    <w:rsid w:val="00851DD2"/>
    <w:rsid w:val="008529DD"/>
    <w:rsid w:val="00853232"/>
    <w:rsid w:val="00853B52"/>
    <w:rsid w:val="00855B0B"/>
    <w:rsid w:val="008565D5"/>
    <w:rsid w:val="00856A59"/>
    <w:rsid w:val="00857066"/>
    <w:rsid w:val="00860A83"/>
    <w:rsid w:val="00861157"/>
    <w:rsid w:val="00863704"/>
    <w:rsid w:val="00863A87"/>
    <w:rsid w:val="00863FB5"/>
    <w:rsid w:val="008707B9"/>
    <w:rsid w:val="008724C2"/>
    <w:rsid w:val="008733FD"/>
    <w:rsid w:val="008756AF"/>
    <w:rsid w:val="00876B3A"/>
    <w:rsid w:val="00880991"/>
    <w:rsid w:val="00881894"/>
    <w:rsid w:val="00881F3A"/>
    <w:rsid w:val="008869F6"/>
    <w:rsid w:val="00890B52"/>
    <w:rsid w:val="0089166E"/>
    <w:rsid w:val="00891C86"/>
    <w:rsid w:val="008A0D1E"/>
    <w:rsid w:val="008A1995"/>
    <w:rsid w:val="008A48A9"/>
    <w:rsid w:val="008A4E19"/>
    <w:rsid w:val="008A7C25"/>
    <w:rsid w:val="008B68C7"/>
    <w:rsid w:val="008B6E15"/>
    <w:rsid w:val="008C03B1"/>
    <w:rsid w:val="008C55F8"/>
    <w:rsid w:val="008C5A08"/>
    <w:rsid w:val="008C6D13"/>
    <w:rsid w:val="008D066B"/>
    <w:rsid w:val="008D2C26"/>
    <w:rsid w:val="008D3CB8"/>
    <w:rsid w:val="008D76BF"/>
    <w:rsid w:val="008E0888"/>
    <w:rsid w:val="008E637F"/>
    <w:rsid w:val="008F105A"/>
    <w:rsid w:val="008F27D4"/>
    <w:rsid w:val="008F7F5C"/>
    <w:rsid w:val="009012D9"/>
    <w:rsid w:val="009020B8"/>
    <w:rsid w:val="00905B0C"/>
    <w:rsid w:val="00905BBF"/>
    <w:rsid w:val="00907B6D"/>
    <w:rsid w:val="009101D4"/>
    <w:rsid w:val="00910ED2"/>
    <w:rsid w:val="00911E82"/>
    <w:rsid w:val="00913DAB"/>
    <w:rsid w:val="00914271"/>
    <w:rsid w:val="00914D7E"/>
    <w:rsid w:val="00914DDE"/>
    <w:rsid w:val="00914F7F"/>
    <w:rsid w:val="00915238"/>
    <w:rsid w:val="00920B25"/>
    <w:rsid w:val="00920F34"/>
    <w:rsid w:val="00922586"/>
    <w:rsid w:val="00924ADD"/>
    <w:rsid w:val="00924B33"/>
    <w:rsid w:val="009256D2"/>
    <w:rsid w:val="0093420A"/>
    <w:rsid w:val="009352F3"/>
    <w:rsid w:val="00937BE7"/>
    <w:rsid w:val="00937D0F"/>
    <w:rsid w:val="00941F14"/>
    <w:rsid w:val="00943420"/>
    <w:rsid w:val="00943699"/>
    <w:rsid w:val="009450AB"/>
    <w:rsid w:val="00946842"/>
    <w:rsid w:val="0095352E"/>
    <w:rsid w:val="0095408E"/>
    <w:rsid w:val="00955223"/>
    <w:rsid w:val="00955B26"/>
    <w:rsid w:val="00956818"/>
    <w:rsid w:val="00961886"/>
    <w:rsid w:val="00963FF0"/>
    <w:rsid w:val="009645F0"/>
    <w:rsid w:val="009660A1"/>
    <w:rsid w:val="009662C5"/>
    <w:rsid w:val="0096675B"/>
    <w:rsid w:val="00967B78"/>
    <w:rsid w:val="00970738"/>
    <w:rsid w:val="00970B95"/>
    <w:rsid w:val="00970BB1"/>
    <w:rsid w:val="00971A42"/>
    <w:rsid w:val="00974377"/>
    <w:rsid w:val="009748CC"/>
    <w:rsid w:val="009755AE"/>
    <w:rsid w:val="00977675"/>
    <w:rsid w:val="009815C8"/>
    <w:rsid w:val="009833F0"/>
    <w:rsid w:val="00983F93"/>
    <w:rsid w:val="00987061"/>
    <w:rsid w:val="0099115E"/>
    <w:rsid w:val="00991ECC"/>
    <w:rsid w:val="009926FE"/>
    <w:rsid w:val="009944AB"/>
    <w:rsid w:val="0099734B"/>
    <w:rsid w:val="0099756C"/>
    <w:rsid w:val="009A29B3"/>
    <w:rsid w:val="009B08B5"/>
    <w:rsid w:val="009B0C46"/>
    <w:rsid w:val="009B0FA7"/>
    <w:rsid w:val="009B1F07"/>
    <w:rsid w:val="009B2D7F"/>
    <w:rsid w:val="009B3339"/>
    <w:rsid w:val="009B46A9"/>
    <w:rsid w:val="009B6045"/>
    <w:rsid w:val="009C2952"/>
    <w:rsid w:val="009C51C3"/>
    <w:rsid w:val="009C5CD8"/>
    <w:rsid w:val="009C63E5"/>
    <w:rsid w:val="009C7CAB"/>
    <w:rsid w:val="009D004A"/>
    <w:rsid w:val="009D065C"/>
    <w:rsid w:val="009D5806"/>
    <w:rsid w:val="009E032E"/>
    <w:rsid w:val="009E1752"/>
    <w:rsid w:val="009E2CFD"/>
    <w:rsid w:val="009E6407"/>
    <w:rsid w:val="009E7799"/>
    <w:rsid w:val="009F10BA"/>
    <w:rsid w:val="009F3897"/>
    <w:rsid w:val="009F3C61"/>
    <w:rsid w:val="009F41DB"/>
    <w:rsid w:val="009F494D"/>
    <w:rsid w:val="009F5968"/>
    <w:rsid w:val="009F78E1"/>
    <w:rsid w:val="00A00F38"/>
    <w:rsid w:val="00A02260"/>
    <w:rsid w:val="00A02E98"/>
    <w:rsid w:val="00A04619"/>
    <w:rsid w:val="00A04881"/>
    <w:rsid w:val="00A05930"/>
    <w:rsid w:val="00A07D0A"/>
    <w:rsid w:val="00A10254"/>
    <w:rsid w:val="00A131F7"/>
    <w:rsid w:val="00A16061"/>
    <w:rsid w:val="00A1770A"/>
    <w:rsid w:val="00A17B61"/>
    <w:rsid w:val="00A24E59"/>
    <w:rsid w:val="00A25592"/>
    <w:rsid w:val="00A26D07"/>
    <w:rsid w:val="00A3035B"/>
    <w:rsid w:val="00A316FE"/>
    <w:rsid w:val="00A31D18"/>
    <w:rsid w:val="00A321F4"/>
    <w:rsid w:val="00A35BF9"/>
    <w:rsid w:val="00A41265"/>
    <w:rsid w:val="00A41709"/>
    <w:rsid w:val="00A44ABD"/>
    <w:rsid w:val="00A44C4B"/>
    <w:rsid w:val="00A45282"/>
    <w:rsid w:val="00A45CA7"/>
    <w:rsid w:val="00A52731"/>
    <w:rsid w:val="00A52A09"/>
    <w:rsid w:val="00A57C65"/>
    <w:rsid w:val="00A60975"/>
    <w:rsid w:val="00A60F8B"/>
    <w:rsid w:val="00A65D1C"/>
    <w:rsid w:val="00A6678C"/>
    <w:rsid w:val="00A66B44"/>
    <w:rsid w:val="00A67E2C"/>
    <w:rsid w:val="00A70E83"/>
    <w:rsid w:val="00A720C8"/>
    <w:rsid w:val="00A72535"/>
    <w:rsid w:val="00A75812"/>
    <w:rsid w:val="00A81BFE"/>
    <w:rsid w:val="00A8343E"/>
    <w:rsid w:val="00A839EF"/>
    <w:rsid w:val="00A852A2"/>
    <w:rsid w:val="00A90B50"/>
    <w:rsid w:val="00A9117E"/>
    <w:rsid w:val="00A94C55"/>
    <w:rsid w:val="00AA11F9"/>
    <w:rsid w:val="00AA7F04"/>
    <w:rsid w:val="00AB0032"/>
    <w:rsid w:val="00AB3957"/>
    <w:rsid w:val="00AB4DC0"/>
    <w:rsid w:val="00AB7D88"/>
    <w:rsid w:val="00AC50AB"/>
    <w:rsid w:val="00AC63CB"/>
    <w:rsid w:val="00AD002A"/>
    <w:rsid w:val="00AD005E"/>
    <w:rsid w:val="00AD0384"/>
    <w:rsid w:val="00AD0E90"/>
    <w:rsid w:val="00AD3E07"/>
    <w:rsid w:val="00AD50CC"/>
    <w:rsid w:val="00AD54BB"/>
    <w:rsid w:val="00AE0E5D"/>
    <w:rsid w:val="00AE2791"/>
    <w:rsid w:val="00AE3D56"/>
    <w:rsid w:val="00AE4892"/>
    <w:rsid w:val="00AE608F"/>
    <w:rsid w:val="00AE7316"/>
    <w:rsid w:val="00AE77A7"/>
    <w:rsid w:val="00AF2581"/>
    <w:rsid w:val="00AF411B"/>
    <w:rsid w:val="00B00157"/>
    <w:rsid w:val="00B0099A"/>
    <w:rsid w:val="00B01C9C"/>
    <w:rsid w:val="00B01EA0"/>
    <w:rsid w:val="00B062B8"/>
    <w:rsid w:val="00B11141"/>
    <w:rsid w:val="00B12F42"/>
    <w:rsid w:val="00B13B8A"/>
    <w:rsid w:val="00B14159"/>
    <w:rsid w:val="00B15434"/>
    <w:rsid w:val="00B15620"/>
    <w:rsid w:val="00B15DB0"/>
    <w:rsid w:val="00B17ED6"/>
    <w:rsid w:val="00B20BAF"/>
    <w:rsid w:val="00B2303C"/>
    <w:rsid w:val="00B23961"/>
    <w:rsid w:val="00B250B9"/>
    <w:rsid w:val="00B2543A"/>
    <w:rsid w:val="00B30441"/>
    <w:rsid w:val="00B34454"/>
    <w:rsid w:val="00B34A81"/>
    <w:rsid w:val="00B34BC7"/>
    <w:rsid w:val="00B37293"/>
    <w:rsid w:val="00B40662"/>
    <w:rsid w:val="00B41678"/>
    <w:rsid w:val="00B42EA5"/>
    <w:rsid w:val="00B442E0"/>
    <w:rsid w:val="00B446D8"/>
    <w:rsid w:val="00B469E6"/>
    <w:rsid w:val="00B46FD2"/>
    <w:rsid w:val="00B50B05"/>
    <w:rsid w:val="00B514C1"/>
    <w:rsid w:val="00B6023A"/>
    <w:rsid w:val="00B67AC5"/>
    <w:rsid w:val="00B67EE6"/>
    <w:rsid w:val="00B702E1"/>
    <w:rsid w:val="00B70A51"/>
    <w:rsid w:val="00B70DD0"/>
    <w:rsid w:val="00B730A0"/>
    <w:rsid w:val="00B753E4"/>
    <w:rsid w:val="00B76486"/>
    <w:rsid w:val="00B808EC"/>
    <w:rsid w:val="00B80E8D"/>
    <w:rsid w:val="00B81E97"/>
    <w:rsid w:val="00B826D7"/>
    <w:rsid w:val="00B82846"/>
    <w:rsid w:val="00B84470"/>
    <w:rsid w:val="00B84BDC"/>
    <w:rsid w:val="00B8573F"/>
    <w:rsid w:val="00B85B02"/>
    <w:rsid w:val="00B86A9E"/>
    <w:rsid w:val="00B901E3"/>
    <w:rsid w:val="00B90FBF"/>
    <w:rsid w:val="00B925BB"/>
    <w:rsid w:val="00B92AE7"/>
    <w:rsid w:val="00B96A29"/>
    <w:rsid w:val="00BA2E3C"/>
    <w:rsid w:val="00BA4430"/>
    <w:rsid w:val="00BA5A78"/>
    <w:rsid w:val="00BB0736"/>
    <w:rsid w:val="00BB0779"/>
    <w:rsid w:val="00BB0A16"/>
    <w:rsid w:val="00BB1759"/>
    <w:rsid w:val="00BB3B4B"/>
    <w:rsid w:val="00BB3EBC"/>
    <w:rsid w:val="00BB5465"/>
    <w:rsid w:val="00BC19F0"/>
    <w:rsid w:val="00BC3D7A"/>
    <w:rsid w:val="00BC3F6E"/>
    <w:rsid w:val="00BD2365"/>
    <w:rsid w:val="00BD2774"/>
    <w:rsid w:val="00BD391D"/>
    <w:rsid w:val="00BD5484"/>
    <w:rsid w:val="00BE56D4"/>
    <w:rsid w:val="00BE77DE"/>
    <w:rsid w:val="00BF1F39"/>
    <w:rsid w:val="00BF316D"/>
    <w:rsid w:val="00BF62E0"/>
    <w:rsid w:val="00C02240"/>
    <w:rsid w:val="00C05031"/>
    <w:rsid w:val="00C05B02"/>
    <w:rsid w:val="00C0645F"/>
    <w:rsid w:val="00C106E6"/>
    <w:rsid w:val="00C116E5"/>
    <w:rsid w:val="00C17F5D"/>
    <w:rsid w:val="00C20B90"/>
    <w:rsid w:val="00C20CE6"/>
    <w:rsid w:val="00C22677"/>
    <w:rsid w:val="00C257CD"/>
    <w:rsid w:val="00C2743C"/>
    <w:rsid w:val="00C27D53"/>
    <w:rsid w:val="00C30488"/>
    <w:rsid w:val="00C31DE9"/>
    <w:rsid w:val="00C33D70"/>
    <w:rsid w:val="00C34EA2"/>
    <w:rsid w:val="00C363FD"/>
    <w:rsid w:val="00C36F36"/>
    <w:rsid w:val="00C372B5"/>
    <w:rsid w:val="00C37390"/>
    <w:rsid w:val="00C40C3A"/>
    <w:rsid w:val="00C41465"/>
    <w:rsid w:val="00C41F8D"/>
    <w:rsid w:val="00C43740"/>
    <w:rsid w:val="00C44BD1"/>
    <w:rsid w:val="00C45CAA"/>
    <w:rsid w:val="00C474E0"/>
    <w:rsid w:val="00C47893"/>
    <w:rsid w:val="00C51B31"/>
    <w:rsid w:val="00C549BA"/>
    <w:rsid w:val="00C55637"/>
    <w:rsid w:val="00C56D4F"/>
    <w:rsid w:val="00C5780E"/>
    <w:rsid w:val="00C615AB"/>
    <w:rsid w:val="00C6229C"/>
    <w:rsid w:val="00C63588"/>
    <w:rsid w:val="00C64B1A"/>
    <w:rsid w:val="00C64FE7"/>
    <w:rsid w:val="00C70663"/>
    <w:rsid w:val="00C73BBE"/>
    <w:rsid w:val="00C73D86"/>
    <w:rsid w:val="00C7407B"/>
    <w:rsid w:val="00C80900"/>
    <w:rsid w:val="00C81305"/>
    <w:rsid w:val="00C82185"/>
    <w:rsid w:val="00C85903"/>
    <w:rsid w:val="00C86E5C"/>
    <w:rsid w:val="00C90D64"/>
    <w:rsid w:val="00C91399"/>
    <w:rsid w:val="00C936D5"/>
    <w:rsid w:val="00C93A2A"/>
    <w:rsid w:val="00C93EE0"/>
    <w:rsid w:val="00C93F22"/>
    <w:rsid w:val="00C96A58"/>
    <w:rsid w:val="00CA1043"/>
    <w:rsid w:val="00CA1472"/>
    <w:rsid w:val="00CA1E54"/>
    <w:rsid w:val="00CA28DF"/>
    <w:rsid w:val="00CA7342"/>
    <w:rsid w:val="00CB58DC"/>
    <w:rsid w:val="00CB5E40"/>
    <w:rsid w:val="00CB653F"/>
    <w:rsid w:val="00CB6BCD"/>
    <w:rsid w:val="00CC18F1"/>
    <w:rsid w:val="00CC1982"/>
    <w:rsid w:val="00CC1B04"/>
    <w:rsid w:val="00CC22D8"/>
    <w:rsid w:val="00CC49E9"/>
    <w:rsid w:val="00CC6FA3"/>
    <w:rsid w:val="00CC7631"/>
    <w:rsid w:val="00CD29C7"/>
    <w:rsid w:val="00CD32A1"/>
    <w:rsid w:val="00CD44DA"/>
    <w:rsid w:val="00CD71CC"/>
    <w:rsid w:val="00CE0636"/>
    <w:rsid w:val="00CE35AB"/>
    <w:rsid w:val="00CE4DFF"/>
    <w:rsid w:val="00CE70DB"/>
    <w:rsid w:val="00CE74F7"/>
    <w:rsid w:val="00CF2B2E"/>
    <w:rsid w:val="00CF426F"/>
    <w:rsid w:val="00CF59D0"/>
    <w:rsid w:val="00D01288"/>
    <w:rsid w:val="00D01D4C"/>
    <w:rsid w:val="00D03003"/>
    <w:rsid w:val="00D03F8E"/>
    <w:rsid w:val="00D0485E"/>
    <w:rsid w:val="00D04875"/>
    <w:rsid w:val="00D064DA"/>
    <w:rsid w:val="00D06A8C"/>
    <w:rsid w:val="00D077C2"/>
    <w:rsid w:val="00D07CB4"/>
    <w:rsid w:val="00D10EB0"/>
    <w:rsid w:val="00D118D5"/>
    <w:rsid w:val="00D148CB"/>
    <w:rsid w:val="00D17BA9"/>
    <w:rsid w:val="00D23ED9"/>
    <w:rsid w:val="00D24D18"/>
    <w:rsid w:val="00D26DD1"/>
    <w:rsid w:val="00D2793E"/>
    <w:rsid w:val="00D30A7A"/>
    <w:rsid w:val="00D32B1C"/>
    <w:rsid w:val="00D33A96"/>
    <w:rsid w:val="00D368B1"/>
    <w:rsid w:val="00D401E0"/>
    <w:rsid w:val="00D437F5"/>
    <w:rsid w:val="00D44C07"/>
    <w:rsid w:val="00D4528A"/>
    <w:rsid w:val="00D4798E"/>
    <w:rsid w:val="00D47D3C"/>
    <w:rsid w:val="00D511C6"/>
    <w:rsid w:val="00D5392D"/>
    <w:rsid w:val="00D56802"/>
    <w:rsid w:val="00D60A15"/>
    <w:rsid w:val="00D6228E"/>
    <w:rsid w:val="00D630DF"/>
    <w:rsid w:val="00D638C0"/>
    <w:rsid w:val="00D6685F"/>
    <w:rsid w:val="00D6796C"/>
    <w:rsid w:val="00D729F2"/>
    <w:rsid w:val="00D72C07"/>
    <w:rsid w:val="00D74330"/>
    <w:rsid w:val="00D74F76"/>
    <w:rsid w:val="00D804C3"/>
    <w:rsid w:val="00D80EB6"/>
    <w:rsid w:val="00D8282A"/>
    <w:rsid w:val="00D82D7C"/>
    <w:rsid w:val="00D82F75"/>
    <w:rsid w:val="00D84041"/>
    <w:rsid w:val="00D86D68"/>
    <w:rsid w:val="00D87B90"/>
    <w:rsid w:val="00D943D4"/>
    <w:rsid w:val="00D94775"/>
    <w:rsid w:val="00D958AE"/>
    <w:rsid w:val="00DA5EA1"/>
    <w:rsid w:val="00DA698B"/>
    <w:rsid w:val="00DA72D0"/>
    <w:rsid w:val="00DB0A50"/>
    <w:rsid w:val="00DB30DC"/>
    <w:rsid w:val="00DB7EB4"/>
    <w:rsid w:val="00DC06B4"/>
    <w:rsid w:val="00DC0A3F"/>
    <w:rsid w:val="00DC3239"/>
    <w:rsid w:val="00DD0E57"/>
    <w:rsid w:val="00DD14D9"/>
    <w:rsid w:val="00DD5634"/>
    <w:rsid w:val="00DD67A1"/>
    <w:rsid w:val="00DE28F0"/>
    <w:rsid w:val="00DE5D54"/>
    <w:rsid w:val="00DF17EC"/>
    <w:rsid w:val="00DF1890"/>
    <w:rsid w:val="00DF466D"/>
    <w:rsid w:val="00DF743A"/>
    <w:rsid w:val="00DF7E8B"/>
    <w:rsid w:val="00E0268C"/>
    <w:rsid w:val="00E02DEF"/>
    <w:rsid w:val="00E03539"/>
    <w:rsid w:val="00E055A5"/>
    <w:rsid w:val="00E061E4"/>
    <w:rsid w:val="00E10CC6"/>
    <w:rsid w:val="00E151F5"/>
    <w:rsid w:val="00E1732B"/>
    <w:rsid w:val="00E2006C"/>
    <w:rsid w:val="00E2157B"/>
    <w:rsid w:val="00E2380D"/>
    <w:rsid w:val="00E265EE"/>
    <w:rsid w:val="00E30251"/>
    <w:rsid w:val="00E34B1D"/>
    <w:rsid w:val="00E353B3"/>
    <w:rsid w:val="00E35D8A"/>
    <w:rsid w:val="00E3753C"/>
    <w:rsid w:val="00E4005C"/>
    <w:rsid w:val="00E41B48"/>
    <w:rsid w:val="00E41DBB"/>
    <w:rsid w:val="00E43ABE"/>
    <w:rsid w:val="00E4413B"/>
    <w:rsid w:val="00E45E18"/>
    <w:rsid w:val="00E4645F"/>
    <w:rsid w:val="00E53DAE"/>
    <w:rsid w:val="00E55D9B"/>
    <w:rsid w:val="00E56458"/>
    <w:rsid w:val="00E60125"/>
    <w:rsid w:val="00E6110C"/>
    <w:rsid w:val="00E61495"/>
    <w:rsid w:val="00E61F92"/>
    <w:rsid w:val="00E6307C"/>
    <w:rsid w:val="00E7083D"/>
    <w:rsid w:val="00E71A84"/>
    <w:rsid w:val="00E71E43"/>
    <w:rsid w:val="00E7299C"/>
    <w:rsid w:val="00E7299D"/>
    <w:rsid w:val="00E73987"/>
    <w:rsid w:val="00E80CAB"/>
    <w:rsid w:val="00E8139E"/>
    <w:rsid w:val="00E83DF2"/>
    <w:rsid w:val="00E91E40"/>
    <w:rsid w:val="00E94735"/>
    <w:rsid w:val="00E957A3"/>
    <w:rsid w:val="00E957C8"/>
    <w:rsid w:val="00E9626C"/>
    <w:rsid w:val="00EA0CE6"/>
    <w:rsid w:val="00EA4472"/>
    <w:rsid w:val="00EA49D5"/>
    <w:rsid w:val="00EA7139"/>
    <w:rsid w:val="00EA767D"/>
    <w:rsid w:val="00EB1DF8"/>
    <w:rsid w:val="00EB334F"/>
    <w:rsid w:val="00EB5DCD"/>
    <w:rsid w:val="00EB7F03"/>
    <w:rsid w:val="00EC04E3"/>
    <w:rsid w:val="00EC3042"/>
    <w:rsid w:val="00ED1C52"/>
    <w:rsid w:val="00ED30D0"/>
    <w:rsid w:val="00EE132C"/>
    <w:rsid w:val="00EE158F"/>
    <w:rsid w:val="00EE3214"/>
    <w:rsid w:val="00EE64EA"/>
    <w:rsid w:val="00EE6A96"/>
    <w:rsid w:val="00EE792B"/>
    <w:rsid w:val="00EF07A8"/>
    <w:rsid w:val="00EF2616"/>
    <w:rsid w:val="00EF2F84"/>
    <w:rsid w:val="00EF3D0B"/>
    <w:rsid w:val="00EF47A9"/>
    <w:rsid w:val="00EF51E1"/>
    <w:rsid w:val="00EF57D7"/>
    <w:rsid w:val="00F02E36"/>
    <w:rsid w:val="00F03B02"/>
    <w:rsid w:val="00F04BED"/>
    <w:rsid w:val="00F06888"/>
    <w:rsid w:val="00F075F9"/>
    <w:rsid w:val="00F115C2"/>
    <w:rsid w:val="00F15EEB"/>
    <w:rsid w:val="00F17667"/>
    <w:rsid w:val="00F21E79"/>
    <w:rsid w:val="00F22072"/>
    <w:rsid w:val="00F22CAF"/>
    <w:rsid w:val="00F2649E"/>
    <w:rsid w:val="00F318F8"/>
    <w:rsid w:val="00F31ABA"/>
    <w:rsid w:val="00F31F01"/>
    <w:rsid w:val="00F3579A"/>
    <w:rsid w:val="00F36CE1"/>
    <w:rsid w:val="00F401E5"/>
    <w:rsid w:val="00F40797"/>
    <w:rsid w:val="00F42B60"/>
    <w:rsid w:val="00F459AC"/>
    <w:rsid w:val="00F4662B"/>
    <w:rsid w:val="00F50538"/>
    <w:rsid w:val="00F510D2"/>
    <w:rsid w:val="00F512F1"/>
    <w:rsid w:val="00F52C33"/>
    <w:rsid w:val="00F53749"/>
    <w:rsid w:val="00F56E28"/>
    <w:rsid w:val="00F576D7"/>
    <w:rsid w:val="00F62D1D"/>
    <w:rsid w:val="00F630C2"/>
    <w:rsid w:val="00F6421F"/>
    <w:rsid w:val="00F64DD2"/>
    <w:rsid w:val="00F6641D"/>
    <w:rsid w:val="00F66789"/>
    <w:rsid w:val="00F672A1"/>
    <w:rsid w:val="00F67563"/>
    <w:rsid w:val="00F7423A"/>
    <w:rsid w:val="00F7427A"/>
    <w:rsid w:val="00F756B1"/>
    <w:rsid w:val="00F76389"/>
    <w:rsid w:val="00F76C47"/>
    <w:rsid w:val="00F860F3"/>
    <w:rsid w:val="00F86471"/>
    <w:rsid w:val="00F868B2"/>
    <w:rsid w:val="00F90291"/>
    <w:rsid w:val="00F9057A"/>
    <w:rsid w:val="00F91CE5"/>
    <w:rsid w:val="00F91D57"/>
    <w:rsid w:val="00F966C4"/>
    <w:rsid w:val="00F97FA2"/>
    <w:rsid w:val="00FA0788"/>
    <w:rsid w:val="00FA2BCE"/>
    <w:rsid w:val="00FA3951"/>
    <w:rsid w:val="00FA4099"/>
    <w:rsid w:val="00FA5191"/>
    <w:rsid w:val="00FA51BB"/>
    <w:rsid w:val="00FA5F0B"/>
    <w:rsid w:val="00FA761D"/>
    <w:rsid w:val="00FA7C60"/>
    <w:rsid w:val="00FB1884"/>
    <w:rsid w:val="00FB471B"/>
    <w:rsid w:val="00FB58C9"/>
    <w:rsid w:val="00FB7D0D"/>
    <w:rsid w:val="00FC0313"/>
    <w:rsid w:val="00FC04AD"/>
    <w:rsid w:val="00FC0EB5"/>
    <w:rsid w:val="00FC149D"/>
    <w:rsid w:val="00FC2090"/>
    <w:rsid w:val="00FC2B15"/>
    <w:rsid w:val="00FC3BAE"/>
    <w:rsid w:val="00FC521B"/>
    <w:rsid w:val="00FC58D3"/>
    <w:rsid w:val="00FC6685"/>
    <w:rsid w:val="00FD08DE"/>
    <w:rsid w:val="00FD3055"/>
    <w:rsid w:val="00FD42C8"/>
    <w:rsid w:val="00FD4CB5"/>
    <w:rsid w:val="00FD4D58"/>
    <w:rsid w:val="00FD4E35"/>
    <w:rsid w:val="00FD5186"/>
    <w:rsid w:val="00FD59AF"/>
    <w:rsid w:val="00FE1160"/>
    <w:rsid w:val="00FE36FC"/>
    <w:rsid w:val="00FE40C8"/>
    <w:rsid w:val="00FE6AAB"/>
    <w:rsid w:val="00FF5557"/>
    <w:rsid w:val="00FF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0C1616F-38C6-4FA9-BD68-2CE82B92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pt-BR" w:eastAsia="pt-BR"/>
    </w:rPr>
  </w:style>
  <w:style w:type="paragraph" w:styleId="Heading1">
    <w:name w:val="heading 1"/>
    <w:basedOn w:val="Normal"/>
    <w:next w:val="Normal"/>
    <w:link w:val="Heading1Char"/>
    <w:qFormat/>
    <w:rsid w:val="00A0593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1,Cabeçalho superior"/>
    <w:basedOn w:val="Normal"/>
    <w:link w:val="Header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paragraph" w:styleId="BodyTextIndent">
    <w:name w:val="Body Text Indent"/>
    <w:basedOn w:val="Normal"/>
    <w:pPr>
      <w:ind w:left="360" w:hanging="360"/>
      <w:jc w:val="both"/>
    </w:pPr>
  </w:style>
  <w:style w:type="paragraph" w:styleId="BodyText">
    <w:name w:val="Body Text"/>
    <w:basedOn w:val="Normal"/>
    <w:pPr>
      <w:jc w:val="both"/>
    </w:pPr>
  </w:style>
  <w:style w:type="character" w:customStyle="1" w:styleId="FooterChar">
    <w:name w:val="Footer Char"/>
    <w:link w:val="Footer"/>
    <w:uiPriority w:val="99"/>
    <w:rsid w:val="00BE56D4"/>
    <w:rPr>
      <w:sz w:val="24"/>
      <w:szCs w:val="24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BE56D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BE56D4"/>
    <w:rPr>
      <w:rFonts w:ascii="Tahoma" w:hAnsi="Tahoma" w:cs="Tahoma"/>
      <w:sz w:val="16"/>
      <w:szCs w:val="16"/>
    </w:rPr>
  </w:style>
  <w:style w:type="character" w:customStyle="1" w:styleId="HeaderChar">
    <w:name w:val="Header Char"/>
    <w:aliases w:val="Header1 Char,Cabeçalho superior Char"/>
    <w:link w:val="Header"/>
    <w:uiPriority w:val="99"/>
    <w:rsid w:val="00BE56D4"/>
    <w:rPr>
      <w:sz w:val="24"/>
      <w:szCs w:val="24"/>
    </w:rPr>
  </w:style>
  <w:style w:type="table" w:styleId="TableGrid">
    <w:name w:val="Table Grid"/>
    <w:basedOn w:val="TableNormal"/>
    <w:rsid w:val="00F42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rsid w:val="00547B31"/>
  </w:style>
  <w:style w:type="character" w:customStyle="1" w:styleId="atn">
    <w:name w:val="atn"/>
    <w:rsid w:val="00547B31"/>
  </w:style>
  <w:style w:type="paragraph" w:styleId="NormalWeb">
    <w:name w:val="Normal (Web)"/>
    <w:basedOn w:val="Normal"/>
    <w:uiPriority w:val="99"/>
    <w:unhideWhenUsed/>
    <w:rsid w:val="007E537B"/>
    <w:pPr>
      <w:spacing w:before="100" w:beforeAutospacing="1" w:after="100" w:afterAutospacing="1"/>
    </w:pPr>
    <w:rPr>
      <w:lang w:val="pt-PT" w:eastAsia="pt-PT"/>
    </w:rPr>
  </w:style>
  <w:style w:type="character" w:styleId="Hyperlink">
    <w:name w:val="Hyperlink"/>
    <w:uiPriority w:val="99"/>
    <w:unhideWhenUsed/>
    <w:rsid w:val="002B08F7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rsid w:val="00653F58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SubtitleChar">
    <w:name w:val="Subtitle Char"/>
    <w:link w:val="Subtitle"/>
    <w:rsid w:val="00653F58"/>
    <w:rPr>
      <w:rFonts w:ascii="Calibri Light" w:eastAsia="Times New Roman" w:hAnsi="Calibri Light" w:cs="Times New Roman"/>
      <w:sz w:val="24"/>
      <w:szCs w:val="24"/>
      <w:lang w:val="pt-BR" w:eastAsia="pt-BR"/>
    </w:rPr>
  </w:style>
  <w:style w:type="paragraph" w:styleId="Title">
    <w:name w:val="Title"/>
    <w:basedOn w:val="Normal"/>
    <w:next w:val="Normal"/>
    <w:link w:val="TitleChar"/>
    <w:qFormat/>
    <w:rsid w:val="00A0593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A05930"/>
    <w:rPr>
      <w:rFonts w:ascii="Calibri Light" w:eastAsia="Times New Roman" w:hAnsi="Calibri Light" w:cs="Times New Roman"/>
      <w:b/>
      <w:bCs/>
      <w:kern w:val="28"/>
      <w:sz w:val="32"/>
      <w:szCs w:val="32"/>
      <w:lang w:val="pt-BR" w:eastAsia="pt-BR"/>
    </w:rPr>
  </w:style>
  <w:style w:type="character" w:customStyle="1" w:styleId="Heading1Char">
    <w:name w:val="Heading 1 Char"/>
    <w:link w:val="Heading1"/>
    <w:rsid w:val="00A05930"/>
    <w:rPr>
      <w:rFonts w:ascii="Calibri Light" w:eastAsia="Times New Roman" w:hAnsi="Calibri Light" w:cs="Times New Roman"/>
      <w:b/>
      <w:bCs/>
      <w:kern w:val="32"/>
      <w:sz w:val="32"/>
      <w:szCs w:val="32"/>
      <w:lang w:val="pt-BR" w:eastAsia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A05930"/>
    <w:pPr>
      <w:keepLines/>
      <w:spacing w:after="0" w:line="259" w:lineRule="auto"/>
      <w:outlineLvl w:val="9"/>
    </w:pPr>
    <w:rPr>
      <w:b w:val="0"/>
      <w:bCs w:val="0"/>
      <w:color w:val="2E74B5"/>
      <w:kern w:val="0"/>
      <w:lang w:val="pt-PT" w:eastAsia="pt-PT"/>
    </w:rPr>
  </w:style>
  <w:style w:type="paragraph" w:styleId="TOC2">
    <w:name w:val="toc 2"/>
    <w:basedOn w:val="Normal"/>
    <w:next w:val="Normal"/>
    <w:autoRedefine/>
    <w:uiPriority w:val="39"/>
    <w:rsid w:val="00A05930"/>
    <w:pPr>
      <w:ind w:left="240"/>
    </w:pPr>
  </w:style>
  <w:style w:type="paragraph" w:styleId="TOC1">
    <w:name w:val="toc 1"/>
    <w:basedOn w:val="Normal"/>
    <w:next w:val="Normal"/>
    <w:autoRedefine/>
    <w:uiPriority w:val="39"/>
    <w:rsid w:val="00A05930"/>
  </w:style>
  <w:style w:type="paragraph" w:customStyle="1" w:styleId="acss9ebb7">
    <w:name w:val="acss9ebb7"/>
    <w:basedOn w:val="Normal"/>
    <w:rsid w:val="00416BDC"/>
    <w:pPr>
      <w:spacing w:before="100" w:beforeAutospacing="1" w:after="100" w:afterAutospacing="1"/>
    </w:pPr>
    <w:rPr>
      <w:lang w:val="pt-PT" w:eastAsia="pt-PT"/>
    </w:rPr>
  </w:style>
  <w:style w:type="paragraph" w:styleId="ListParagraph">
    <w:name w:val="List Paragraph"/>
    <w:basedOn w:val="Normal"/>
    <w:uiPriority w:val="34"/>
    <w:qFormat/>
    <w:rsid w:val="00FD42C8"/>
    <w:pPr>
      <w:ind w:left="720"/>
      <w:contextualSpacing/>
    </w:pPr>
  </w:style>
  <w:style w:type="character" w:styleId="Strong">
    <w:name w:val="Strong"/>
    <w:basedOn w:val="DefaultParagraphFont"/>
    <w:qFormat/>
    <w:rsid w:val="00627D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0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nacio.Florentino\Pictures\RELAT&#211;RIO%20MENSAL%20DE%20FEVEREIR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90B384-96EA-476B-BA3E-BE9CD32DF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MENSAL DE FEVEREIRO</Template>
  <TotalTime>1</TotalTime>
  <Pages>4</Pages>
  <Words>34</Words>
  <Characters>189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Oficio Nº______/2003</vt:lpstr>
      <vt:lpstr>Oficio Nº______/2003</vt:lpstr>
    </vt:vector>
  </TitlesOfParts>
  <Company>TARSILA</Company>
  <LinksUpToDate>false</LinksUpToDate>
  <CharactersWithSpaces>222</CharactersWithSpaces>
  <SharedDoc>false</SharedDoc>
  <HLinks>
    <vt:vector size="6" baseType="variant">
      <vt:variant>
        <vt:i4>4390958</vt:i4>
      </vt:variant>
      <vt:variant>
        <vt:i4>0</vt:i4>
      </vt:variant>
      <vt:variant>
        <vt:i4>0</vt:i4>
      </vt:variant>
      <vt:variant>
        <vt:i4>5</vt:i4>
      </vt:variant>
      <vt:variant>
        <vt:lpwstr>mailto:venancio.florentino@tchinguvo.com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Oficio Nº______/2003</dc:title>
  <dc:subject/>
  <dc:creator>Venacio.Florentino</dc:creator>
  <cp:keywords/>
  <dc:description/>
  <cp:lastModifiedBy>o</cp:lastModifiedBy>
  <cp:revision>2</cp:revision>
  <cp:lastPrinted>2020-05-08T08:23:00Z</cp:lastPrinted>
  <dcterms:created xsi:type="dcterms:W3CDTF">2021-12-16T21:00:00Z</dcterms:created>
  <dcterms:modified xsi:type="dcterms:W3CDTF">2021-12-16T21:00:00Z</dcterms:modified>
</cp:coreProperties>
</file>